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A447" w14:textId="77777777" w:rsidR="00086B20" w:rsidRDefault="00086B20">
      <w:r>
        <w:t xml:space="preserve">                                                   </w:t>
      </w:r>
    </w:p>
    <w:p w14:paraId="763DF7C7" w14:textId="77777777" w:rsidR="00086B20" w:rsidRDefault="00086B20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529268B1" wp14:editId="55C721B2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789365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2579224" w14:textId="77777777" w:rsidR="00086B20" w:rsidRDefault="00086B20"/>
    <w:p w14:paraId="348E4ADE" w14:textId="77777777" w:rsidR="00086B20" w:rsidRPr="00086B20" w:rsidRDefault="00086B20">
      <w:pPr>
        <w:rPr>
          <w:sz w:val="32"/>
          <w:szCs w:val="32"/>
        </w:rPr>
      </w:pPr>
    </w:p>
    <w:p w14:paraId="51DAEDAE" w14:textId="77777777" w:rsidR="00086B20" w:rsidRPr="00086B20" w:rsidRDefault="00086B20">
      <w:pPr>
        <w:rPr>
          <w:b/>
          <w:bCs/>
          <w:sz w:val="44"/>
          <w:szCs w:val="44"/>
        </w:rPr>
      </w:pPr>
      <w:r w:rsidRPr="00086B20">
        <w:rPr>
          <w:b/>
          <w:bCs/>
          <w:sz w:val="44"/>
          <w:szCs w:val="44"/>
        </w:rPr>
        <w:t xml:space="preserve">          Lab Report – EE-170L Computer Programming (Lab 0</w:t>
      </w:r>
      <w:r w:rsidR="005958A2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>)</w:t>
      </w:r>
    </w:p>
    <w:p w14:paraId="56DD0D8B" w14:textId="77777777" w:rsidR="00086B20" w:rsidRDefault="00086B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6B20" w14:paraId="17BED635" w14:textId="77777777" w:rsidTr="00086B20">
        <w:tc>
          <w:tcPr>
            <w:tcW w:w="4675" w:type="dxa"/>
          </w:tcPr>
          <w:p w14:paraId="795D6575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0F0A4327" w14:textId="4AA27D42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1B6EA8">
              <w:rPr>
                <w:sz w:val="44"/>
                <w:szCs w:val="44"/>
              </w:rPr>
              <w:t xml:space="preserve">ZAKIRULLAH </w:t>
            </w:r>
          </w:p>
        </w:tc>
      </w:tr>
      <w:tr w:rsidR="00086B20" w14:paraId="547B8F2A" w14:textId="77777777" w:rsidTr="00086B20">
        <w:tc>
          <w:tcPr>
            <w:tcW w:w="4675" w:type="dxa"/>
          </w:tcPr>
          <w:p w14:paraId="0F2C7B16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387AA793" w14:textId="3CEC4664" w:rsidR="00086B20" w:rsidRPr="00086B20" w:rsidRDefault="00086B20" w:rsidP="00086B20">
            <w:pPr>
              <w:tabs>
                <w:tab w:val="left" w:pos="1170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1B6EA8">
              <w:rPr>
                <w:sz w:val="44"/>
                <w:szCs w:val="44"/>
              </w:rPr>
              <w:t>709</w:t>
            </w:r>
          </w:p>
        </w:tc>
      </w:tr>
      <w:tr w:rsidR="00086B20" w14:paraId="01E1A0B9" w14:textId="77777777" w:rsidTr="00086B20">
        <w:tc>
          <w:tcPr>
            <w:tcW w:w="4675" w:type="dxa"/>
          </w:tcPr>
          <w:p w14:paraId="23301327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65B914B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086B20" w14:paraId="52357754" w14:textId="77777777" w:rsidTr="00086B20">
        <w:tc>
          <w:tcPr>
            <w:tcW w:w="4675" w:type="dxa"/>
          </w:tcPr>
          <w:p w14:paraId="47DF8EB5" w14:textId="77777777" w:rsidR="00086B20" w:rsidRPr="00086B20" w:rsidRDefault="00086B20" w:rsidP="00086B20">
            <w:pPr>
              <w:tabs>
                <w:tab w:val="left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667283C1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5958A2">
              <w:rPr>
                <w:sz w:val="44"/>
                <w:szCs w:val="44"/>
              </w:rPr>
              <w:t xml:space="preserve">3 </w:t>
            </w:r>
            <w:r>
              <w:rPr>
                <w:sz w:val="44"/>
                <w:szCs w:val="44"/>
              </w:rPr>
              <w:t>(programming)</w:t>
            </w:r>
          </w:p>
        </w:tc>
      </w:tr>
      <w:tr w:rsidR="00086B20" w14:paraId="37E0F3BE" w14:textId="77777777" w:rsidTr="00086B20">
        <w:tc>
          <w:tcPr>
            <w:tcW w:w="4675" w:type="dxa"/>
          </w:tcPr>
          <w:p w14:paraId="682FA0CA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063845F8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14:paraId="4BF37FC9" w14:textId="77777777" w:rsidR="005958A2" w:rsidRDefault="005958A2"/>
    <w:p w14:paraId="577A31F6" w14:textId="77777777" w:rsidR="005958A2" w:rsidRDefault="005958A2">
      <w:r>
        <w:br w:type="page"/>
      </w:r>
    </w:p>
    <w:p w14:paraId="05DB9272" w14:textId="77777777" w:rsidR="005958A2" w:rsidRPr="005958A2" w:rsidRDefault="005958A2" w:rsidP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1. Objective</w:t>
      </w:r>
    </w:p>
    <w:p w14:paraId="176874FA" w14:textId="77777777" w:rsidR="00574D02" w:rsidRPr="00217344" w:rsidRDefault="00574D02" w:rsidP="005958A2">
      <w:p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The purpose of this lab is to understand and implement:</w:t>
      </w:r>
    </w:p>
    <w:p w14:paraId="7917CC92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096B44EE" w14:textId="23502FA0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Comparison/Relational Operators</w:t>
      </w:r>
    </w:p>
    <w:p w14:paraId="7B6D3C53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6973530E" w14:textId="76245050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Logical Operators</w:t>
      </w:r>
    </w:p>
    <w:p w14:paraId="748538BF" w14:textId="77777777" w:rsidR="00574D02" w:rsidRPr="00217344" w:rsidRDefault="00574D02" w:rsidP="00574D02">
      <w:pPr>
        <w:pStyle w:val="ListParagraph"/>
        <w:rPr>
          <w:b/>
          <w:bCs/>
          <w:sz w:val="32"/>
          <w:szCs w:val="32"/>
        </w:rPr>
      </w:pPr>
    </w:p>
    <w:p w14:paraId="0696912B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22846740" w14:textId="35DEF245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Decision-making structures (if, if-else, else-if)</w:t>
      </w:r>
    </w:p>
    <w:p w14:paraId="75E9BEF8" w14:textId="77777777" w:rsidR="00574D02" w:rsidRDefault="00574D02" w:rsidP="005958A2">
      <w:pPr>
        <w:rPr>
          <w:b/>
          <w:bCs/>
          <w:sz w:val="48"/>
          <w:szCs w:val="48"/>
        </w:rPr>
      </w:pPr>
    </w:p>
    <w:p w14:paraId="0B97EE4C" w14:textId="4C79C0E4" w:rsidR="005958A2" w:rsidRPr="005958A2" w:rsidRDefault="005958A2" w:rsidP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2. Theory</w:t>
      </w:r>
    </w:p>
    <w:p w14:paraId="5E9D9EC4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2.1 Relational Operators</w:t>
      </w:r>
    </w:p>
    <w:p w14:paraId="5FE0B824" w14:textId="77777777" w:rsidR="005958A2" w:rsidRPr="005958A2" w:rsidRDefault="005958A2" w:rsidP="005958A2">
      <w:pPr>
        <w:rPr>
          <w:sz w:val="32"/>
          <w:szCs w:val="32"/>
        </w:rPr>
      </w:pPr>
      <w:r w:rsidRPr="005958A2">
        <w:rPr>
          <w:sz w:val="32"/>
          <w:szCs w:val="32"/>
        </w:rPr>
        <w:t xml:space="preserve">Relational operators compare two values and return a </w:t>
      </w:r>
      <w:proofErr w:type="spellStart"/>
      <w:r w:rsidRPr="005958A2">
        <w:rPr>
          <w:sz w:val="32"/>
          <w:szCs w:val="32"/>
        </w:rPr>
        <w:t>boolean</w:t>
      </w:r>
      <w:proofErr w:type="spellEnd"/>
      <w:r w:rsidRPr="005958A2">
        <w:rPr>
          <w:sz w:val="32"/>
          <w:szCs w:val="32"/>
        </w:rPr>
        <w:t xml:space="preserve"> result (true or false).</w:t>
      </w:r>
      <w:r w:rsidRPr="005958A2">
        <w:rPr>
          <w:sz w:val="32"/>
          <w:szCs w:val="32"/>
        </w:rPr>
        <w:br/>
        <w:t>Examples:</w:t>
      </w:r>
    </w:p>
    <w:p w14:paraId="4B052F58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&lt; : Less than</w:t>
      </w:r>
    </w:p>
    <w:p w14:paraId="20F61CE3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&gt; : Greater than</w:t>
      </w:r>
    </w:p>
    <w:p w14:paraId="1CBEE2BF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&lt;= : Less than or equal to</w:t>
      </w:r>
    </w:p>
    <w:p w14:paraId="620D684A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&gt;= : Greater than or equal to</w:t>
      </w:r>
    </w:p>
    <w:p w14:paraId="3766D3D9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== : Equal to</w:t>
      </w:r>
    </w:p>
    <w:p w14:paraId="7ED9F40F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!= : Not equal to</w:t>
      </w:r>
    </w:p>
    <w:p w14:paraId="0A74E78D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2.2 Logical Operators</w:t>
      </w:r>
    </w:p>
    <w:p w14:paraId="41E3C8B1" w14:textId="77777777" w:rsidR="005958A2" w:rsidRPr="005958A2" w:rsidRDefault="005958A2" w:rsidP="005958A2">
      <w:pPr>
        <w:rPr>
          <w:sz w:val="32"/>
          <w:szCs w:val="32"/>
        </w:rPr>
      </w:pPr>
      <w:r w:rsidRPr="005958A2">
        <w:rPr>
          <w:sz w:val="32"/>
          <w:szCs w:val="32"/>
        </w:rPr>
        <w:t>Logical operators combine or negate conditions.</w:t>
      </w:r>
    </w:p>
    <w:p w14:paraId="5A96F82E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! : NOT</w:t>
      </w:r>
    </w:p>
    <w:p w14:paraId="6CBBDA4B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&amp;&amp; : AND</w:t>
      </w:r>
    </w:p>
    <w:p w14:paraId="7DB26A6D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|| : OR</w:t>
      </w:r>
    </w:p>
    <w:p w14:paraId="40A9C91D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2.3 Decision Control Structures</w:t>
      </w:r>
    </w:p>
    <w:p w14:paraId="4C953E91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 statement</w:t>
      </w:r>
      <w:r w:rsidRPr="005958A2">
        <w:rPr>
          <w:sz w:val="32"/>
          <w:szCs w:val="32"/>
        </w:rPr>
        <w:t>: Executes a block if condition is true.</w:t>
      </w:r>
    </w:p>
    <w:p w14:paraId="148E2322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if-else statement</w:t>
      </w:r>
      <w:r w:rsidRPr="005958A2">
        <w:rPr>
          <w:sz w:val="32"/>
          <w:szCs w:val="32"/>
        </w:rPr>
        <w:t>: Executes one block if condition is true, otherwise another block.</w:t>
      </w:r>
    </w:p>
    <w:p w14:paraId="2BE69CC1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else-if statement</w:t>
      </w:r>
      <w:r w:rsidRPr="005958A2">
        <w:rPr>
          <w:sz w:val="32"/>
          <w:szCs w:val="32"/>
        </w:rPr>
        <w:t>: Allows multiple conditions to be checked sequentially.</w:t>
      </w:r>
    </w:p>
    <w:p w14:paraId="491863F1" w14:textId="77777777" w:rsidR="005958A2" w:rsidRDefault="005958A2">
      <w:pPr>
        <w:rPr>
          <w:b/>
          <w:bCs/>
          <w:sz w:val="48"/>
          <w:szCs w:val="48"/>
        </w:rPr>
      </w:pPr>
    </w:p>
    <w:p w14:paraId="47BEE77F" w14:textId="77777777" w:rsidR="00086B20" w:rsidRDefault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3. Programs and Results</w:t>
      </w:r>
    </w:p>
    <w:p w14:paraId="01C3CFE7" w14:textId="77777777" w:rsidR="005958A2" w:rsidRPr="008A3362" w:rsidRDefault="005958A2">
      <w:pPr>
        <w:rPr>
          <w:b/>
          <w:bCs/>
          <w:sz w:val="40"/>
          <w:szCs w:val="40"/>
        </w:rPr>
      </w:pPr>
      <w:r w:rsidRPr="008A3362">
        <w:rPr>
          <w:b/>
          <w:bCs/>
          <w:sz w:val="40"/>
          <w:szCs w:val="40"/>
        </w:rPr>
        <w:t>Task 1: Comparison Operators</w:t>
      </w:r>
    </w:p>
    <w:p w14:paraId="500B7F73" w14:textId="77777777" w:rsidR="005958A2" w:rsidRDefault="005958A2">
      <w:pPr>
        <w:rPr>
          <w:b/>
          <w:bCs/>
          <w:sz w:val="32"/>
          <w:szCs w:val="32"/>
        </w:rPr>
      </w:pPr>
    </w:p>
    <w:p w14:paraId="642530E6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01D1DB66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6ADA847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5C197E3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int main</w:t>
      </w:r>
      <w:r w:rsidR="003456C7">
        <w:rPr>
          <w:b/>
          <w:bCs/>
          <w:color w:val="1F4E79" w:themeColor="accent5" w:themeShade="80"/>
          <w:sz w:val="32"/>
          <w:szCs w:val="32"/>
        </w:rPr>
        <w:t xml:space="preserve"> </w:t>
      </w:r>
      <w:r w:rsidRPr="005958A2">
        <w:rPr>
          <w:b/>
          <w:bCs/>
          <w:color w:val="1F4E79" w:themeColor="accent5" w:themeShade="80"/>
          <w:sz w:val="32"/>
          <w:szCs w:val="32"/>
        </w:rPr>
        <w:t>() {</w:t>
      </w:r>
    </w:p>
    <w:p w14:paraId="590CB7D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int a, b;</w:t>
      </w:r>
    </w:p>
    <w:p w14:paraId="57F65A9F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"Enter two numbers: ";</w:t>
      </w:r>
    </w:p>
    <w:p w14:paraId="20FF6E97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&gt;&gt; a &gt;&gt; b;</w:t>
      </w:r>
    </w:p>
    <w:p w14:paraId="02424EC2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44D408E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if (a == b)</w:t>
      </w:r>
    </w:p>
    <w:p w14:paraId="1567122B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"Both numbers are equal."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2E30AA3A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 if (a &gt; b)</w:t>
      </w:r>
    </w:p>
    <w:p w14:paraId="1BFF4C2A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greater."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2C19999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6D26D1E8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smaller."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054FA221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5B0B6E3B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6090A7A5" w14:textId="77777777" w:rsid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}</w:t>
      </w:r>
    </w:p>
    <w:p w14:paraId="287C5975" w14:textId="77777777" w:rsidR="003456C7" w:rsidRDefault="003456C7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4580A24A" w14:textId="77777777" w:rsidR="003456C7" w:rsidRDefault="003456C7" w:rsidP="005958A2">
      <w:pPr>
        <w:rPr>
          <w:b/>
          <w:bCs/>
          <w:color w:val="0D0D0D" w:themeColor="text1" w:themeTint="F2"/>
          <w:sz w:val="32"/>
          <w:szCs w:val="32"/>
        </w:rPr>
      </w:pPr>
      <w:r w:rsidRPr="003456C7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72DEC0FA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two numbers: 10 20</w:t>
      </w:r>
    </w:p>
    <w:p w14:paraId="669E3DB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First number is smaller.</w:t>
      </w:r>
    </w:p>
    <w:p w14:paraId="5FB18757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38A1FEDB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2: Logical Operators</w:t>
      </w:r>
    </w:p>
    <w:p w14:paraId="39BAE0C4" w14:textId="77777777" w:rsidR="003456C7" w:rsidRDefault="003456C7" w:rsidP="003456C7">
      <w:pPr>
        <w:rPr>
          <w:b/>
          <w:bCs/>
          <w:color w:val="000000" w:themeColor="text1"/>
          <w:sz w:val="36"/>
          <w:szCs w:val="36"/>
        </w:rPr>
      </w:pPr>
    </w:p>
    <w:p w14:paraId="514D847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25DE903C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6650159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2958A90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int main() {</w:t>
      </w:r>
    </w:p>
    <w:p w14:paraId="495A533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2936D8EB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382C7FD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num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1E315E7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70171F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 &amp;&amp; num &lt; 100)</w:t>
      </w:r>
    </w:p>
    <w:p w14:paraId="3D7CF04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between 0 and 100."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7D1BE4A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321FF8B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does not meet the condition."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F947B4A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E4A895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1C82D48D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6220DCD1" w14:textId="77777777" w:rsidR="003456C7" w:rsidRPr="008A3362" w:rsidRDefault="003456C7" w:rsidP="003456C7">
      <w:pPr>
        <w:rPr>
          <w:b/>
          <w:bCs/>
          <w:color w:val="0D0D0D" w:themeColor="text1" w:themeTint="F2"/>
          <w:sz w:val="32"/>
          <w:szCs w:val="32"/>
        </w:rPr>
      </w:pPr>
      <w:r w:rsidRPr="008A3362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21C4359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50</w:t>
      </w:r>
    </w:p>
    <w:p w14:paraId="7F489866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Number is between 0 and 100.</w:t>
      </w:r>
    </w:p>
    <w:p w14:paraId="1F0B8A4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18C38335" w14:textId="77777777" w:rsidR="003456C7" w:rsidRPr="008A3362" w:rsidRDefault="003456C7" w:rsidP="003456C7">
      <w:pPr>
        <w:rPr>
          <w:b/>
          <w:bCs/>
          <w:color w:val="0D0D0D" w:themeColor="text1" w:themeTint="F2"/>
          <w:sz w:val="40"/>
          <w:szCs w:val="40"/>
        </w:rPr>
      </w:pPr>
      <w:r w:rsidRPr="008A3362">
        <w:rPr>
          <w:b/>
          <w:bCs/>
          <w:color w:val="0D0D0D" w:themeColor="text1" w:themeTint="F2"/>
          <w:sz w:val="40"/>
          <w:szCs w:val="40"/>
        </w:rPr>
        <w:t>Task 3: If Statement</w:t>
      </w:r>
    </w:p>
    <w:p w14:paraId="1F8D4672" w14:textId="77777777" w:rsidR="003456C7" w:rsidRDefault="003456C7" w:rsidP="003456C7">
      <w:pPr>
        <w:rPr>
          <w:b/>
          <w:bCs/>
          <w:color w:val="0D0D0D" w:themeColor="text1" w:themeTint="F2"/>
          <w:sz w:val="36"/>
          <w:szCs w:val="36"/>
        </w:rPr>
      </w:pPr>
    </w:p>
    <w:p w14:paraId="09D4541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31ABA81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215B4B4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6629D2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int main() {</w:t>
      </w:r>
    </w:p>
    <w:p w14:paraId="5032F4B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4DE4239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443660C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num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752A7A1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799BBEF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w14:paraId="66FA037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2064B2B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22819C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67729DB8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33198A4A" w14:textId="77777777" w:rsidR="003456C7" w:rsidRDefault="003456C7" w:rsidP="003456C7">
      <w:pPr>
        <w:rPr>
          <w:b/>
          <w:bCs/>
          <w:sz w:val="32"/>
          <w:szCs w:val="32"/>
        </w:rPr>
      </w:pPr>
      <w:r w:rsidRPr="003456C7">
        <w:rPr>
          <w:b/>
          <w:bCs/>
          <w:sz w:val="32"/>
          <w:szCs w:val="32"/>
        </w:rPr>
        <w:t>Sample Output:</w:t>
      </w:r>
    </w:p>
    <w:p w14:paraId="75DB08A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-5</w:t>
      </w:r>
    </w:p>
    <w:p w14:paraId="6EE8E635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(no output since condition is false)</w:t>
      </w:r>
    </w:p>
    <w:p w14:paraId="77D467C7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2A9E261F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4: If-Else Statement</w:t>
      </w:r>
    </w:p>
    <w:p w14:paraId="10292B3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166C6A9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584151B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CE8717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int main() {</w:t>
      </w:r>
    </w:p>
    <w:p w14:paraId="5C55742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age;</w:t>
      </w:r>
    </w:p>
    <w:p w14:paraId="55554C5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your age: ";</w:t>
      </w:r>
    </w:p>
    <w:p w14:paraId="445F69F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age;</w:t>
      </w:r>
    </w:p>
    <w:p w14:paraId="1B71354C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116752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(age &gt;= 18)</w:t>
      </w:r>
    </w:p>
    <w:p w14:paraId="3599637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588A71B9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5239B2B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not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A897DD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7AD111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2574BE53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0AB64761" w14:textId="77777777" w:rsidR="003456C7" w:rsidRDefault="003456C7" w:rsidP="003456C7">
      <w:pPr>
        <w:rPr>
          <w:b/>
          <w:bCs/>
          <w:color w:val="000000" w:themeColor="text1"/>
          <w:sz w:val="32"/>
          <w:szCs w:val="32"/>
        </w:rPr>
      </w:pPr>
      <w:r w:rsidRPr="003456C7">
        <w:rPr>
          <w:b/>
          <w:bCs/>
          <w:color w:val="000000" w:themeColor="text1"/>
          <w:sz w:val="32"/>
          <w:szCs w:val="32"/>
        </w:rPr>
        <w:t>Sample Output:</w:t>
      </w:r>
    </w:p>
    <w:p w14:paraId="0DDD03D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your age: 16</w:t>
      </w:r>
    </w:p>
    <w:p w14:paraId="72E84FE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You are not eligible to vote.</w:t>
      </w:r>
    </w:p>
    <w:p w14:paraId="554D343E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0DDA0FB5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5: Else-If Statement</w:t>
      </w:r>
    </w:p>
    <w:p w14:paraId="01995CCA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7389502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75D5C149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24650B5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370481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int main() {</w:t>
      </w:r>
    </w:p>
    <w:p w14:paraId="158A8B8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7F166B9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1A2B562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num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B93FFA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7C2ED4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w14:paraId="1C15873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0F0712B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 if (num &lt; 0)</w:t>
      </w:r>
    </w:p>
    <w:p w14:paraId="2332369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negative."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586532F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3D62347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zero."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7B82C67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303AC66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1EF9ACAF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6B627111" w14:textId="77777777" w:rsidR="00312F8D" w:rsidRDefault="00312F8D" w:rsidP="003456C7">
      <w:pPr>
        <w:rPr>
          <w:b/>
          <w:bCs/>
          <w:color w:val="0D0D0D" w:themeColor="text1" w:themeTint="F2"/>
          <w:sz w:val="32"/>
          <w:szCs w:val="32"/>
        </w:rPr>
      </w:pPr>
      <w:r w:rsidRPr="00312F8D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3A987B8F" w14:textId="77777777" w:rsidR="00312F8D" w:rsidRP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Enter a number: 0</w:t>
      </w:r>
    </w:p>
    <w:p w14:paraId="06C8E376" w14:textId="77777777" w:rsid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Number is zero.</w:t>
      </w:r>
    </w:p>
    <w:p w14:paraId="63CAD66B" w14:textId="77777777" w:rsid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</w:p>
    <w:p w14:paraId="7790BBAE" w14:textId="77777777" w:rsidR="00312F8D" w:rsidRPr="00312F8D" w:rsidRDefault="00312F8D" w:rsidP="00312F8D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4. Discussion</w:t>
      </w:r>
    </w:p>
    <w:p w14:paraId="067D093C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Relational operators allow comparison between values, essential for decision-making.</w:t>
      </w:r>
    </w:p>
    <w:p w14:paraId="05D8026A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Logical operators combine conditions, making programs more flexible.</w:t>
      </w:r>
    </w:p>
    <w:p w14:paraId="4AE15827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Control structures (if, if-else, else-if) enable branching logic, allowing programs to respond differently based on input.</w:t>
      </w:r>
    </w:p>
    <w:p w14:paraId="41FF9A1F" w14:textId="77777777" w:rsidR="00312F8D" w:rsidRPr="00312F8D" w:rsidRDefault="00312F8D" w:rsidP="00312F8D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5. Conclusion</w:t>
      </w:r>
    </w:p>
    <w:p w14:paraId="05C87BD2" w14:textId="77777777" w:rsidR="00312F8D" w:rsidRPr="00312F8D" w:rsidRDefault="00312F8D" w:rsidP="00312F8D">
      <w:pPr>
        <w:rPr>
          <w:sz w:val="32"/>
          <w:szCs w:val="32"/>
        </w:rPr>
      </w:pPr>
      <w:r w:rsidRPr="00312F8D">
        <w:rPr>
          <w:sz w:val="32"/>
          <w:szCs w:val="32"/>
        </w:rPr>
        <w:t>In this lab, I successfully implemented relational operators, logical operators, and conditional statements in C++. These concepts are fundamental for writing programs that make decisions based on user input.</w:t>
      </w:r>
    </w:p>
    <w:p w14:paraId="7742D19F" w14:textId="77777777" w:rsidR="00312F8D" w:rsidRP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</w:p>
    <w:p w14:paraId="5970B2A7" w14:textId="77777777" w:rsidR="003456C7" w:rsidRPr="003456C7" w:rsidRDefault="003456C7" w:rsidP="003456C7">
      <w:pPr>
        <w:rPr>
          <w:b/>
          <w:bCs/>
          <w:color w:val="1F4E79" w:themeColor="accent5" w:themeShade="80"/>
          <w:sz w:val="36"/>
          <w:szCs w:val="36"/>
        </w:rPr>
      </w:pPr>
    </w:p>
    <w:p w14:paraId="53828E1A" w14:textId="77777777" w:rsidR="003456C7" w:rsidRPr="003456C7" w:rsidRDefault="003456C7" w:rsidP="003456C7">
      <w:pPr>
        <w:rPr>
          <w:b/>
          <w:bCs/>
          <w:color w:val="1F4E79" w:themeColor="accent5" w:themeShade="80"/>
          <w:sz w:val="36"/>
          <w:szCs w:val="36"/>
        </w:rPr>
      </w:pPr>
    </w:p>
    <w:sectPr w:rsidR="003456C7" w:rsidRPr="00345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AF5"/>
    <w:multiLevelType w:val="multilevel"/>
    <w:tmpl w:val="B78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9579D"/>
    <w:multiLevelType w:val="multilevel"/>
    <w:tmpl w:val="D35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0684"/>
    <w:multiLevelType w:val="multilevel"/>
    <w:tmpl w:val="4EB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41BE6"/>
    <w:multiLevelType w:val="multilevel"/>
    <w:tmpl w:val="F09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A537D"/>
    <w:multiLevelType w:val="hybridMultilevel"/>
    <w:tmpl w:val="34C03390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F1797"/>
    <w:multiLevelType w:val="multilevel"/>
    <w:tmpl w:val="7B2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85976">
    <w:abstractNumId w:val="3"/>
  </w:num>
  <w:num w:numId="2" w16cid:durableId="1231576356">
    <w:abstractNumId w:val="2"/>
  </w:num>
  <w:num w:numId="3" w16cid:durableId="266425786">
    <w:abstractNumId w:val="5"/>
  </w:num>
  <w:num w:numId="4" w16cid:durableId="1369060724">
    <w:abstractNumId w:val="0"/>
  </w:num>
  <w:num w:numId="5" w16cid:durableId="849873082">
    <w:abstractNumId w:val="1"/>
  </w:num>
  <w:num w:numId="6" w16cid:durableId="871455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A2"/>
    <w:rsid w:val="00086B20"/>
    <w:rsid w:val="000F28B3"/>
    <w:rsid w:val="001B6EA8"/>
    <w:rsid w:val="00217344"/>
    <w:rsid w:val="00312F8D"/>
    <w:rsid w:val="00326C78"/>
    <w:rsid w:val="003456C7"/>
    <w:rsid w:val="00574D02"/>
    <w:rsid w:val="005958A2"/>
    <w:rsid w:val="00680EE7"/>
    <w:rsid w:val="00681E48"/>
    <w:rsid w:val="006949C3"/>
    <w:rsid w:val="007A3944"/>
    <w:rsid w:val="0084422B"/>
    <w:rsid w:val="008A3362"/>
    <w:rsid w:val="008F2BBC"/>
    <w:rsid w:val="00915EC4"/>
    <w:rsid w:val="009F57BC"/>
    <w:rsid w:val="00B3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7CF8"/>
  <w15:chartTrackingRefBased/>
  <w15:docId w15:val="{72AB3CB9-4D63-40D7-B798-E4F8A672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8ED99-DB6A-41CE-8D5C-462CDCF8F3A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LAB%20REPORT%20TEMPLETE.dotx</Template>
  <TotalTime>1</TotalTime>
  <Pages>1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Valley</dc:creator>
  <cp:keywords/>
  <dc:description/>
  <cp:lastModifiedBy>Zakirullah Khan</cp:lastModifiedBy>
  <cp:revision>2</cp:revision>
  <dcterms:created xsi:type="dcterms:W3CDTF">2026-03-04T19:44:00Z</dcterms:created>
  <dcterms:modified xsi:type="dcterms:W3CDTF">2026-03-04T19:44:00Z</dcterms:modified>
</cp:coreProperties>
</file>